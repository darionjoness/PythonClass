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6CEC3C49" w:rsidR="00272DDC" w:rsidRPr="006E6826" w:rsidRDefault="007C1D8A"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31F1B6CD" w:rsidR="00272DDC" w:rsidRPr="006E6826" w:rsidRDefault="007C1D8A" w:rsidP="007F5540">
            <w:pPr>
              <w:keepNext/>
              <w:keepLines/>
            </w:pPr>
            <w:r>
              <w:t>Darion Jones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493CBC3B" w:rsidR="00272DDC" w:rsidRPr="006E6826" w:rsidRDefault="007C1D8A" w:rsidP="007F5540">
            <w:pPr>
              <w:keepNext/>
              <w:keepLines/>
            </w:pPr>
            <w:r>
              <w:t>6/16/2024</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46415206" w14:textId="585A5B56" w:rsidR="007C1D8A" w:rsidRDefault="007C1D8A" w:rsidP="007C1D8A">
      <w:pPr>
        <w:pStyle w:val="Header"/>
        <w:keepNext/>
        <w:keepLines/>
        <w:tabs>
          <w:tab w:val="clear" w:pos="4320"/>
          <w:tab w:val="clear" w:pos="8640"/>
        </w:tabs>
        <w:jc w:val="center"/>
      </w:pPr>
      <w:r>
        <w:t>Module 2 – Scripting Projects</w:t>
      </w:r>
    </w:p>
    <w:p w14:paraId="3D7E5FFA" w14:textId="77777777" w:rsidR="007C1D8A" w:rsidRDefault="007C1D8A" w:rsidP="007C1D8A">
      <w:pPr>
        <w:pStyle w:val="Header"/>
        <w:keepNext/>
        <w:keepLines/>
        <w:tabs>
          <w:tab w:val="clear" w:pos="4320"/>
          <w:tab w:val="clear" w:pos="8640"/>
        </w:tabs>
        <w:jc w:val="center"/>
      </w:pPr>
    </w:p>
    <w:p w14:paraId="66DFEC23" w14:textId="4EEEB39D" w:rsidR="007C1D8A" w:rsidRDefault="007C1D8A" w:rsidP="007C1D8A">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24591CA9" w14:textId="77777777" w:rsidR="007C1D8A" w:rsidRDefault="007C1D8A" w:rsidP="007C1D8A">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Pages 50-51</w:t>
      </w:r>
    </w:p>
    <w:p w14:paraId="09AD4096" w14:textId="77777777" w:rsidR="007C1D8A" w:rsidRDefault="007C1D8A" w:rsidP="007C1D8A">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1</w:t>
      </w:r>
    </w:p>
    <w:p w14:paraId="56936F04"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7116D2F4" w14:textId="77777777" w:rsidR="007C1D8A" w:rsidRDefault="007C1D8A" w:rsidP="007C1D8A">
      <w:pPr>
        <w:numPr>
          <w:ilvl w:val="0"/>
          <w:numId w:val="5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13A7C711" w14:textId="77777777" w:rsidR="007C1D8A" w:rsidRDefault="007C1D8A" w:rsidP="007C1D8A">
      <w:pPr>
        <w:pStyle w:val="NormalWeb"/>
        <w:shd w:val="clear" w:color="auto" w:fill="FFFFFF"/>
        <w:spacing w:before="180" w:after="180"/>
        <w:rPr>
          <w:color w:val="2D3B45"/>
          <w:sz w:val="33"/>
          <w:szCs w:val="33"/>
        </w:rPr>
      </w:pPr>
      <w:r>
        <w:rPr>
          <w:color w:val="2D3B45"/>
          <w:sz w:val="33"/>
          <w:szCs w:val="33"/>
        </w:rPr>
        <w:t> Project # 2</w:t>
      </w:r>
    </w:p>
    <w:p w14:paraId="268C845C"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77BE8533" w14:textId="77777777" w:rsidR="007C1D8A" w:rsidRDefault="007C1D8A" w:rsidP="007C1D8A">
      <w:pPr>
        <w:numPr>
          <w:ilvl w:val="0"/>
          <w:numId w:val="52"/>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2ABD2F84" w14:textId="76818121" w:rsidR="007C1D8A" w:rsidRDefault="007C1D8A" w:rsidP="007C1D8A">
      <w:pPr>
        <w:shd w:val="clear" w:color="auto" w:fill="FFFFFF"/>
        <w:spacing w:before="100" w:beforeAutospacing="1" w:after="100" w:afterAutospacing="1"/>
        <w:ind w:left="720"/>
        <w:rPr>
          <w:color w:val="2D3B45"/>
          <w:sz w:val="33"/>
          <w:szCs w:val="33"/>
        </w:rPr>
      </w:pPr>
      <w:r>
        <w:rPr>
          <w:noProof/>
          <w:color w:val="2D3B45"/>
          <w:sz w:val="33"/>
          <w:szCs w:val="33"/>
        </w:rPr>
        <w:lastRenderedPageBreak/>
        <w:drawing>
          <wp:inline distT="0" distB="0" distL="0" distR="0" wp14:anchorId="6143C838" wp14:editId="596DFA13">
            <wp:extent cx="4920792" cy="3143885"/>
            <wp:effectExtent l="0" t="0" r="0" b="5715"/>
            <wp:docPr id="11811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73606" name="Picture 11811736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8320" cy="3155083"/>
                    </a:xfrm>
                    <a:prstGeom prst="rect">
                      <a:avLst/>
                    </a:prstGeom>
                  </pic:spPr>
                </pic:pic>
              </a:graphicData>
            </a:graphic>
          </wp:inline>
        </w:drawing>
      </w:r>
    </w:p>
    <w:p w14:paraId="6308F62D" w14:textId="77777777" w:rsidR="007C1D8A" w:rsidRDefault="007C1D8A" w:rsidP="007C1D8A">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4</w:t>
      </w:r>
    </w:p>
    <w:p w14:paraId="69D917E7"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4876E6EA" w14:textId="77777777" w:rsidR="007C1D8A" w:rsidRDefault="007C1D8A" w:rsidP="007C1D8A">
      <w:pPr>
        <w:numPr>
          <w:ilvl w:val="0"/>
          <w:numId w:val="53"/>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09D42754" w14:textId="20A684B0" w:rsidR="007C1D8A" w:rsidRDefault="007C1D8A" w:rsidP="007C1D8A">
      <w:pPr>
        <w:shd w:val="clear" w:color="auto" w:fill="FFFFFF"/>
        <w:spacing w:before="100" w:beforeAutospacing="1" w:after="100" w:afterAutospacing="1"/>
        <w:ind w:left="1095"/>
        <w:rPr>
          <w:color w:val="2D3B45"/>
          <w:sz w:val="33"/>
          <w:szCs w:val="33"/>
        </w:rPr>
      </w:pPr>
      <w:r>
        <w:rPr>
          <w:noProof/>
          <w:color w:val="2D3B45"/>
          <w:sz w:val="33"/>
          <w:szCs w:val="33"/>
        </w:rPr>
        <w:drawing>
          <wp:inline distT="0" distB="0" distL="0" distR="0" wp14:anchorId="2F3D23BD" wp14:editId="6809C240">
            <wp:extent cx="5250730" cy="2877185"/>
            <wp:effectExtent l="0" t="0" r="0" b="5715"/>
            <wp:docPr id="1330857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7548" name="Picture 1330857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747" cy="2883222"/>
                    </a:xfrm>
                    <a:prstGeom prst="rect">
                      <a:avLst/>
                    </a:prstGeom>
                  </pic:spPr>
                </pic:pic>
              </a:graphicData>
            </a:graphic>
          </wp:inline>
        </w:drawing>
      </w:r>
    </w:p>
    <w:p w14:paraId="14856B5D" w14:textId="77777777" w:rsidR="007C1D8A" w:rsidRDefault="007C1D8A" w:rsidP="007C1D8A">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lastRenderedPageBreak/>
        <w:t>Project # 5</w:t>
      </w:r>
    </w:p>
    <w:p w14:paraId="5D7485C8"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5A3D2FEF" w14:textId="2B0C0136" w:rsidR="007C1D8A" w:rsidRDefault="007C1D8A" w:rsidP="007C1D8A">
      <w:pPr>
        <w:numPr>
          <w:ilvl w:val="0"/>
          <w:numId w:val="54"/>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7184FFE5" w14:textId="11DC9111" w:rsidR="007C1D8A" w:rsidRDefault="007C1D8A" w:rsidP="007C1D8A">
      <w:pPr>
        <w:shd w:val="clear" w:color="auto" w:fill="FFFFFF"/>
        <w:spacing w:before="100" w:beforeAutospacing="1" w:after="100" w:afterAutospacing="1"/>
        <w:rPr>
          <w:color w:val="2D3B45"/>
          <w:sz w:val="33"/>
          <w:szCs w:val="33"/>
        </w:rPr>
      </w:pPr>
      <w:r>
        <w:rPr>
          <w:noProof/>
          <w:color w:val="2D3B45"/>
          <w:sz w:val="33"/>
          <w:szCs w:val="33"/>
        </w:rPr>
        <w:drawing>
          <wp:inline distT="0" distB="0" distL="0" distR="0" wp14:anchorId="55B6000F" wp14:editId="4395E1F1">
            <wp:extent cx="6309360" cy="3025775"/>
            <wp:effectExtent l="0" t="0" r="2540" b="0"/>
            <wp:docPr id="2184338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384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025775"/>
                    </a:xfrm>
                    <a:prstGeom prst="rect">
                      <a:avLst/>
                    </a:prstGeom>
                  </pic:spPr>
                </pic:pic>
              </a:graphicData>
            </a:graphic>
          </wp:inline>
        </w:drawing>
      </w:r>
    </w:p>
    <w:p w14:paraId="7864BB56" w14:textId="77777777" w:rsidR="007C1D8A" w:rsidRDefault="007C1D8A" w:rsidP="007C1D8A">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7</w:t>
      </w:r>
    </w:p>
    <w:p w14:paraId="4B73D870"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364326D1" w14:textId="77777777" w:rsidR="007C1D8A" w:rsidRDefault="007C1D8A" w:rsidP="007C1D8A">
      <w:pPr>
        <w:numPr>
          <w:ilvl w:val="0"/>
          <w:numId w:val="55"/>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2B42E95A" w14:textId="0ED6E189" w:rsidR="007C1D8A" w:rsidRDefault="007C1D8A" w:rsidP="007C1D8A">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6496F1A6" wp14:editId="0627E557">
            <wp:extent cx="6309360" cy="3000375"/>
            <wp:effectExtent l="0" t="0" r="2540" b="0"/>
            <wp:docPr id="396606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06920" name="Picture 3966069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000375"/>
                    </a:xfrm>
                    <a:prstGeom prst="rect">
                      <a:avLst/>
                    </a:prstGeom>
                  </pic:spPr>
                </pic:pic>
              </a:graphicData>
            </a:graphic>
          </wp:inline>
        </w:drawing>
      </w:r>
    </w:p>
    <w:p w14:paraId="4934E981" w14:textId="77777777" w:rsidR="007C1D8A" w:rsidRDefault="007C1D8A" w:rsidP="007C1D8A">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10</w:t>
      </w:r>
    </w:p>
    <w:p w14:paraId="0DEEE1F1" w14:textId="77777777" w:rsidR="007C1D8A" w:rsidRDefault="007C1D8A" w:rsidP="007C1D8A">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205E997E" w14:textId="77777777" w:rsidR="007C1D8A" w:rsidRDefault="007C1D8A" w:rsidP="007C1D8A">
      <w:pPr>
        <w:numPr>
          <w:ilvl w:val="0"/>
          <w:numId w:val="56"/>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7B79AABE" w14:textId="3AC4D18C" w:rsidR="007C1D8A" w:rsidRDefault="007C1D8A" w:rsidP="007C1D8A">
      <w:pPr>
        <w:shd w:val="clear" w:color="auto" w:fill="FFFFFF"/>
        <w:spacing w:before="100" w:beforeAutospacing="1" w:after="100" w:afterAutospacing="1"/>
        <w:rPr>
          <w:color w:val="2D3B45"/>
          <w:sz w:val="33"/>
          <w:szCs w:val="33"/>
        </w:rPr>
      </w:pPr>
      <w:r>
        <w:rPr>
          <w:noProof/>
          <w:color w:val="2D3B45"/>
          <w:sz w:val="33"/>
          <w:szCs w:val="33"/>
        </w:rPr>
        <w:drawing>
          <wp:inline distT="0" distB="0" distL="0" distR="0" wp14:anchorId="2BA7C3DF" wp14:editId="59BEC211">
            <wp:extent cx="6309360" cy="2996565"/>
            <wp:effectExtent l="0" t="0" r="2540" b="635"/>
            <wp:docPr id="15627756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567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2996565"/>
                    </a:xfrm>
                    <a:prstGeom prst="rect">
                      <a:avLst/>
                    </a:prstGeom>
                  </pic:spPr>
                </pic:pic>
              </a:graphicData>
            </a:graphic>
          </wp:inline>
        </w:drawing>
      </w:r>
    </w:p>
    <w:p w14:paraId="5810DCBB" w14:textId="77777777" w:rsidR="00D76BB4" w:rsidRDefault="00D76BB4" w:rsidP="00740074">
      <w:pPr>
        <w:pStyle w:val="Header"/>
        <w:keepNext/>
        <w:keepLines/>
        <w:tabs>
          <w:tab w:val="clear" w:pos="4320"/>
          <w:tab w:val="clear" w:pos="8640"/>
        </w:tabs>
      </w:pP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13"/>
      <w:footerReference w:type="default" r:id="rId1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D007" w14:textId="77777777" w:rsidR="00204127" w:rsidRDefault="00204127">
      <w:r>
        <w:separator/>
      </w:r>
    </w:p>
  </w:endnote>
  <w:endnote w:type="continuationSeparator" w:id="0">
    <w:p w14:paraId="2DE27639" w14:textId="77777777" w:rsidR="00204127" w:rsidRDefault="0020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yriad-Condensed">
    <w:altName w:val="Times New Roman"/>
    <w:panose1 w:val="020B0604020202020204"/>
    <w:charset w:val="4D"/>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41758" w14:textId="77777777" w:rsidR="00204127" w:rsidRDefault="00204127">
      <w:r>
        <w:separator/>
      </w:r>
    </w:p>
  </w:footnote>
  <w:footnote w:type="continuationSeparator" w:id="0">
    <w:p w14:paraId="18BB10E5" w14:textId="77777777" w:rsidR="00204127" w:rsidRDefault="00204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0E010B8"/>
    <w:multiLevelType w:val="multilevel"/>
    <w:tmpl w:val="2E9A2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7C787E"/>
    <w:multiLevelType w:val="multilevel"/>
    <w:tmpl w:val="7366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4AD36C5"/>
    <w:multiLevelType w:val="multilevel"/>
    <w:tmpl w:val="DB3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6491B"/>
    <w:multiLevelType w:val="multilevel"/>
    <w:tmpl w:val="8486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91AB0"/>
    <w:multiLevelType w:val="multilevel"/>
    <w:tmpl w:val="1DC8C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A5A2008"/>
    <w:multiLevelType w:val="multilevel"/>
    <w:tmpl w:val="2236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31"/>
  </w:num>
  <w:num w:numId="2" w16cid:durableId="1584873973">
    <w:abstractNumId w:val="28"/>
  </w:num>
  <w:num w:numId="3" w16cid:durableId="957491307">
    <w:abstractNumId w:val="49"/>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4"/>
  </w:num>
  <w:num w:numId="15" w16cid:durableId="327247454">
    <w:abstractNumId w:val="41"/>
  </w:num>
  <w:num w:numId="16" w16cid:durableId="1902789224">
    <w:abstractNumId w:val="55"/>
  </w:num>
  <w:num w:numId="17" w16cid:durableId="1083642246">
    <w:abstractNumId w:val="18"/>
  </w:num>
  <w:num w:numId="18" w16cid:durableId="765928620">
    <w:abstractNumId w:val="44"/>
  </w:num>
  <w:num w:numId="19" w16cid:durableId="1817717744">
    <w:abstractNumId w:val="50"/>
  </w:num>
  <w:num w:numId="20" w16cid:durableId="1753820791">
    <w:abstractNumId w:val="21"/>
  </w:num>
  <w:num w:numId="21" w16cid:durableId="967315585">
    <w:abstractNumId w:val="48"/>
  </w:num>
  <w:num w:numId="22" w16cid:durableId="184901306">
    <w:abstractNumId w:val="36"/>
  </w:num>
  <w:num w:numId="23" w16cid:durableId="1492058781">
    <w:abstractNumId w:val="40"/>
  </w:num>
  <w:num w:numId="24" w16cid:durableId="493492012">
    <w:abstractNumId w:val="42"/>
  </w:num>
  <w:num w:numId="25" w16cid:durableId="1893032255">
    <w:abstractNumId w:val="38"/>
  </w:num>
  <w:num w:numId="26" w16cid:durableId="1085299363">
    <w:abstractNumId w:val="14"/>
  </w:num>
  <w:num w:numId="27" w16cid:durableId="1353457700">
    <w:abstractNumId w:val="53"/>
  </w:num>
  <w:num w:numId="28" w16cid:durableId="2086605283">
    <w:abstractNumId w:val="32"/>
  </w:num>
  <w:num w:numId="29" w16cid:durableId="309679153">
    <w:abstractNumId w:val="52"/>
  </w:num>
  <w:num w:numId="30" w16cid:durableId="2035882316">
    <w:abstractNumId w:val="46"/>
  </w:num>
  <w:num w:numId="31" w16cid:durableId="1937403494">
    <w:abstractNumId w:val="22"/>
  </w:num>
  <w:num w:numId="32" w16cid:durableId="249317144">
    <w:abstractNumId w:val="51"/>
  </w:num>
  <w:num w:numId="33" w16cid:durableId="243927347">
    <w:abstractNumId w:val="23"/>
  </w:num>
  <w:num w:numId="34" w16cid:durableId="2124231155">
    <w:abstractNumId w:val="37"/>
  </w:num>
  <w:num w:numId="35" w16cid:durableId="1108504415">
    <w:abstractNumId w:val="19"/>
  </w:num>
  <w:num w:numId="36" w16cid:durableId="885482369">
    <w:abstractNumId w:val="20"/>
  </w:num>
  <w:num w:numId="37" w16cid:durableId="1772163175">
    <w:abstractNumId w:val="43"/>
  </w:num>
  <w:num w:numId="38" w16cid:durableId="501042912">
    <w:abstractNumId w:val="45"/>
  </w:num>
  <w:num w:numId="39" w16cid:durableId="1071582597">
    <w:abstractNumId w:val="47"/>
  </w:num>
  <w:num w:numId="40" w16cid:durableId="1446464934">
    <w:abstractNumId w:val="16"/>
  </w:num>
  <w:num w:numId="41" w16cid:durableId="1225485339">
    <w:abstractNumId w:val="15"/>
  </w:num>
  <w:num w:numId="42" w16cid:durableId="758139914">
    <w:abstractNumId w:val="25"/>
  </w:num>
  <w:num w:numId="43" w16cid:durableId="1163819570">
    <w:abstractNumId w:val="29"/>
  </w:num>
  <w:num w:numId="44" w16cid:durableId="1224562523">
    <w:abstractNumId w:val="35"/>
  </w:num>
  <w:num w:numId="45" w16cid:durableId="83041762">
    <w:abstractNumId w:val="27"/>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4"/>
  </w:num>
  <w:num w:numId="50" w16cid:durableId="1933319824">
    <w:abstractNumId w:val="13"/>
  </w:num>
  <w:num w:numId="51" w16cid:durableId="905185271">
    <w:abstractNumId w:val="30"/>
  </w:num>
  <w:num w:numId="52" w16cid:durableId="1753308413">
    <w:abstractNumId w:val="39"/>
  </w:num>
  <w:num w:numId="53" w16cid:durableId="1840735429">
    <w:abstractNumId w:val="26"/>
  </w:num>
  <w:num w:numId="54" w16cid:durableId="233857047">
    <w:abstractNumId w:val="33"/>
  </w:num>
  <w:num w:numId="55" w16cid:durableId="483545598">
    <w:abstractNumId w:val="17"/>
  </w:num>
  <w:num w:numId="56" w16cid:durableId="100443356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1731"/>
    <w:rsid w:val="00156EB9"/>
    <w:rsid w:val="001637B6"/>
    <w:rsid w:val="001C1BB2"/>
    <w:rsid w:val="001D2378"/>
    <w:rsid w:val="001E6DC5"/>
    <w:rsid w:val="001E7D64"/>
    <w:rsid w:val="001F7408"/>
    <w:rsid w:val="00204127"/>
    <w:rsid w:val="002077DE"/>
    <w:rsid w:val="0025570D"/>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75457"/>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C1D8A"/>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27837261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C:\Users\mjana\Documents\Syllabus template June 2012.dot</Template>
  <TotalTime>0</TotalTime>
  <Pages>5</Pages>
  <Words>257</Words>
  <Characters>1467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1721</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2024-06-16T17:32:00Z</dcterms:created>
  <dcterms:modified xsi:type="dcterms:W3CDTF">2024-06-16T17:32:00Z</dcterms:modified>
</cp:coreProperties>
</file>